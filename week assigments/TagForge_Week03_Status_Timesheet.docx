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10" w:type="pct"/>
        <w:tblInd w:w="-237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tatus Report header"/>
      </w:tblPr>
      <w:tblGrid>
        <w:gridCol w:w="2119"/>
        <w:gridCol w:w="292"/>
        <w:gridCol w:w="8550"/>
      </w:tblGrid>
      <w:tr w:rsidR="002E0C9A" w14:paraId="16938657" w14:textId="77777777">
        <w:trPr>
          <w:trHeight w:hRule="exact" w:val="720"/>
        </w:trPr>
        <w:tc>
          <w:tcPr>
            <w:tcW w:w="2088" w:type="dxa"/>
            <w:vAlign w:val="bottom"/>
          </w:tcPr>
          <w:p w14:paraId="1177664B" w14:textId="20274174" w:rsidR="002E0C9A" w:rsidRDefault="00043BC6">
            <w:pPr>
              <w:pStyle w:val="Date"/>
            </w:pPr>
            <w:r>
              <w:t>10.0</w:t>
            </w:r>
            <w:r w:rsidR="00C70436">
              <w:t>6</w:t>
            </w:r>
            <w:r>
              <w:t>.26</w:t>
            </w:r>
          </w:p>
        </w:tc>
        <w:tc>
          <w:tcPr>
            <w:tcW w:w="288" w:type="dxa"/>
            <w:vAlign w:val="bottom"/>
          </w:tcPr>
          <w:p w14:paraId="2C9C077D" w14:textId="77777777" w:rsidR="002E0C9A" w:rsidRDefault="002E0C9A"/>
        </w:tc>
        <w:tc>
          <w:tcPr>
            <w:tcW w:w="8424" w:type="dxa"/>
            <w:vAlign w:val="bottom"/>
          </w:tcPr>
          <w:p w14:paraId="78D821BF" w14:textId="77777777" w:rsidR="002E0C9A" w:rsidRDefault="00000000">
            <w:pPr>
              <w:pStyle w:val="Title"/>
            </w:pPr>
            <w:sdt>
              <w:sdtPr>
                <w:alias w:val="Title"/>
                <w:tag w:val=""/>
                <w:id w:val="21604194"/>
                <w:placeholder>
                  <w:docPart w:val="6F00575EE5614A6E8EE4FFA1FEC97081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43BC6">
                  <w:t>Project Status Report</w:t>
                </w:r>
              </w:sdtContent>
            </w:sdt>
          </w:p>
        </w:tc>
      </w:tr>
      <w:tr w:rsidR="002E0C9A" w14:paraId="4F36AACA" w14:textId="77777777">
        <w:trPr>
          <w:trHeight w:hRule="exact" w:val="86"/>
        </w:trPr>
        <w:tc>
          <w:tcPr>
            <w:tcW w:w="2088" w:type="dxa"/>
            <w:shd w:val="clear" w:color="auto" w:fill="000000" w:themeFill="text1"/>
          </w:tcPr>
          <w:p w14:paraId="34956517" w14:textId="77777777" w:rsidR="002E0C9A" w:rsidRDefault="002E0C9A">
            <w:pPr>
              <w:rPr>
                <w:sz w:val="10"/>
              </w:rPr>
            </w:pPr>
          </w:p>
        </w:tc>
        <w:tc>
          <w:tcPr>
            <w:tcW w:w="288" w:type="dxa"/>
          </w:tcPr>
          <w:p w14:paraId="6253E0A5" w14:textId="77777777" w:rsidR="002E0C9A" w:rsidRDefault="002E0C9A">
            <w:pPr>
              <w:rPr>
                <w:sz w:val="10"/>
              </w:rPr>
            </w:pPr>
          </w:p>
        </w:tc>
        <w:tc>
          <w:tcPr>
            <w:tcW w:w="8424" w:type="dxa"/>
            <w:shd w:val="clear" w:color="auto" w:fill="000000" w:themeFill="text1"/>
          </w:tcPr>
          <w:p w14:paraId="46DE0A1C" w14:textId="77777777" w:rsidR="002E0C9A" w:rsidRDefault="002E0C9A">
            <w:pPr>
              <w:rPr>
                <w:sz w:val="10"/>
              </w:rPr>
            </w:pPr>
          </w:p>
        </w:tc>
      </w:tr>
    </w:tbl>
    <w:p w14:paraId="7F42E052" w14:textId="77777777" w:rsidR="002E0C9A" w:rsidRDefault="00043BC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99E30D" wp14:editId="04A833C1">
                <wp:simplePos x="0" y="0"/>
                <wp:positionH relativeFrom="page">
                  <wp:posOffset>457200</wp:posOffset>
                </wp:positionH>
                <wp:positionV relativeFrom="page">
                  <wp:posOffset>1200150</wp:posOffset>
                </wp:positionV>
                <wp:extent cx="1323975" cy="1714500"/>
                <wp:effectExtent l="0" t="0" r="9525" b="3175"/>
                <wp:wrapNone/>
                <wp:docPr id="1" name="Text Box 1" descr="Status report form headi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19115" w14:textId="77777777" w:rsidR="002E0C9A" w:rsidRDefault="00043BC6">
                            <w:pPr>
                              <w:pStyle w:val="FormHeading"/>
                            </w:pPr>
                            <w:r>
                              <w:t>Project Name</w:t>
                            </w:r>
                          </w:p>
                          <w:p w14:paraId="4037BDC7" w14:textId="77777777" w:rsidR="002E0C9A" w:rsidRDefault="00000000">
                            <w:pPr>
                              <w:pStyle w:val="FormText"/>
                            </w:pPr>
                            <w:sdt>
                              <w:sdtPr>
                                <w:id w:val="-190845037"/>
                                <w:placeholder>
                                  <w:docPart w:val="221CD2A3C3AD49A5B8002EF4EADD20B7"/>
                                </w:placeholder>
                                <w:temporary/>
                                <w:showingPlcHdr/>
                                <w:text/>
                              </w:sdtPr>
                              <w:sdtContent>
                                <w:r w:rsidR="00043BC6">
                                  <w:t>TagForge</w:t>
                                </w:r>
                              </w:sdtContent>
                            </w:sdt>
                          </w:p>
                          <w:p w14:paraId="35784B64" w14:textId="77777777" w:rsidR="002E0C9A" w:rsidRDefault="00EB1C9C">
                            <w:pPr>
                              <w:pStyle w:val="FormHeading"/>
                            </w:pPr>
                            <w:r>
                              <w:t>Course</w:t>
                            </w:r>
                          </w:p>
                          <w:p w14:paraId="62F11BD5" w14:textId="77777777" w:rsidR="002E0C9A" w:rsidRDefault="00EB1C9C">
                            <w:pPr>
                              <w:pStyle w:val="FormText"/>
                            </w:pPr>
                            <w:r>
                              <w:t xml:space="preserve">SDEV-435 Applied Software </w:t>
                            </w:r>
                            <w:r w:rsidR="00D957F7">
                              <w:t>Practice</w:t>
                            </w:r>
                            <w:r>
                              <w:t xml:space="preserve"> I</w:t>
                            </w:r>
                          </w:p>
                          <w:p w14:paraId="56C5B8C8" w14:textId="77777777" w:rsidR="002E0C9A" w:rsidRDefault="00043BC6">
                            <w:pPr>
                              <w:pStyle w:val="FormHeading"/>
                            </w:pPr>
                            <w:r>
                              <w:t>Prepared By</w:t>
                            </w:r>
                          </w:p>
                          <w:sdt>
                            <w:sdtPr>
                              <w:id w:val="-1467733057"/>
                              <w:placeholder>
                                <w:docPart w:val="69E45398CC8D46C490E57FFB92984175"/>
                              </w:placeholder>
                              <w:temporary/>
                              <w:showingPlcHdr/>
                              <w:text/>
                            </w:sdtPr>
                            <w:sdtContent>
                              <w:p w14:paraId="7A4EBAE7" w14:textId="77777777" w:rsidR="002E0C9A" w:rsidRDefault="00043BC6">
                                <w:pPr>
                                  <w:pStyle w:val="FormText"/>
                                </w:pPr>
                                <w:r>
                                  <w:t>Chris Lynch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9E3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alt="Status report form heading" style="position:absolute;left:0;text-align:left;margin-left:36pt;margin-top:94.5pt;width:104.25pt;height:1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" filled="f" stroked="f" strokeweight=".5pt">
                <v:textbox style="mso-fit-shape-to-text:t" inset="0,0,0,0">
                  <w:txbxContent>
                    <w:p w:rsidR="002E0C9A" w:rsidRDefault="00043BC6">
                      <w:pPr>
                        <w:pStyle w:val="FormHeading"/>
                      </w:pPr>
                      <w:r>
                        <w:t>Project Name</w:t>
                      </w:r>
                    </w:p>
                    <w:p w:rsidR="002E0C9A" w:rsidRDefault="006D4272">
                      <w:pPr>
                        <w:pStyle w:val="FormText"/>
                      </w:pPr>
                      <w:sdt>
                        <w:sdtPr>
                          <w:id w:val="-190845037"/>
                          <w:placeholder>
                            <w:docPart w:val="221CD2A3C3AD49A5B8002EF4EADD20B7"/>
                          </w:placeholder>
                          <w:temporary/>
                          <w:showingPlcHdr/>
                          <w:text/>
                        </w:sdtPr>
                        <w:sdtEndPr/>
                        <w:sdtContent>
                          <w:r w:rsidR="00043BC6">
                            <w:t>TagForge</w:t>
                          </w:r>
                        </w:sdtContent>
                      </w:sdt>
                    </w:p>
                    <w:p w:rsidR="002E0C9A" w:rsidRDefault="00EB1C9C">
                      <w:pPr>
                        <w:pStyle w:val="FormHeading"/>
                      </w:pPr>
                      <w:r>
                        <w:t>Course</w:t>
                      </w:r>
                    </w:p>
                    <w:p w:rsidR="002E0C9A" w:rsidRDefault="00EB1C9C">
                      <w:pPr>
                        <w:pStyle w:val="FormText"/>
                      </w:pPr>
                      <w:r>
                        <w:t xml:space="preserve">SDEV-435 Applied Software </w:t>
                      </w:r>
                      <w:r w:rsidR="00D957F7">
                        <w:t>Practice</w:t>
                      </w:r>
                      <w:r>
                        <w:t xml:space="preserve"> I</w:t>
                      </w:r>
                    </w:p>
                    <w:p w:rsidR="002E0C9A" w:rsidRDefault="00043BC6">
                      <w:pPr>
                        <w:pStyle w:val="FormHeading"/>
                      </w:pPr>
                      <w:r>
                        <w:t>Prepared By</w:t>
                      </w:r>
                    </w:p>
                    <w:sdt>
                      <w:sdtPr>
                        <w:id w:val="-1467733057"/>
                        <w:placeholder>
                          <w:docPart w:val="69E45398CC8D46C490E57FFB92984175"/>
                        </w:placeholder>
                        <w:temporary/>
                        <w:showingPlcHdr/>
                        <w:text/>
                      </w:sdtPr>
                      <w:sdtEndPr/>
                      <w:sdtContent>
                        <w:p w:rsidR="002E0C9A" w:rsidRDefault="00043BC6">
                          <w:pPr>
                            <w:pStyle w:val="FormText"/>
                          </w:pPr>
                          <w:r>
                            <w:t>Chris Lynch</w:t>
                          </w:r>
                        </w:p>
                      </w:sdtContent>
                    </w:sdt>
                  </w:txbxContent>
                </v:textbox>
                <w10:wrap anchorx="page" anchory="page"/>
              </v:shape>
            </w:pict>
          </mc:Fallback>
        </mc:AlternateContent>
      </w:r>
      <w:r>
        <w:t>Snapshot of Project</w:t>
      </w:r>
      <w:r w:rsidR="00EB1C9C">
        <w:t xml:space="preserve"> Activities</w:t>
      </w:r>
    </w:p>
    <w:tbl>
      <w:tblPr>
        <w:tblStyle w:val="TableGrid"/>
        <w:tblW w:w="5000" w:type="pct"/>
        <w:tblLook w:val="04E0" w:firstRow="1" w:lastRow="1" w:firstColumn="1" w:lastColumn="0" w:noHBand="0" w:noVBand="1"/>
        <w:tblDescription w:val="Project snapshot"/>
      </w:tblPr>
      <w:tblGrid>
        <w:gridCol w:w="2804"/>
        <w:gridCol w:w="2166"/>
        <w:gridCol w:w="3570"/>
      </w:tblGrid>
      <w:tr w:rsidR="00EB1C9C" w14:paraId="172ED897" w14:textId="77777777" w:rsidTr="00EB1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  <w:tblHeader/>
        </w:trPr>
        <w:tc>
          <w:tcPr>
            <w:tcW w:w="1642" w:type="pct"/>
            <w:shd w:val="clear" w:color="auto" w:fill="D9D9D9" w:themeFill="background1" w:themeFillShade="D9"/>
            <w:vAlign w:val="bottom"/>
          </w:tcPr>
          <w:p w14:paraId="43A49AEE" w14:textId="77777777" w:rsidR="00EB1C9C" w:rsidRDefault="00EB1C9C">
            <w:r>
              <w:t>Activity</w:t>
            </w:r>
          </w:p>
        </w:tc>
        <w:tc>
          <w:tcPr>
            <w:tcW w:w="1268" w:type="pct"/>
            <w:shd w:val="clear" w:color="auto" w:fill="D9D9D9" w:themeFill="background1" w:themeFillShade="D9"/>
            <w:vAlign w:val="bottom"/>
          </w:tcPr>
          <w:p w14:paraId="1CD88118" w14:textId="77777777" w:rsidR="00EB1C9C" w:rsidRDefault="00EB1C9C">
            <w:r>
              <w:t>% Complete</w:t>
            </w:r>
          </w:p>
        </w:tc>
        <w:tc>
          <w:tcPr>
            <w:tcW w:w="2090" w:type="pct"/>
            <w:shd w:val="clear" w:color="auto" w:fill="D9D9D9" w:themeFill="background1" w:themeFillShade="D9"/>
            <w:vAlign w:val="bottom"/>
          </w:tcPr>
          <w:p w14:paraId="38DD2706" w14:textId="77777777" w:rsidR="00EB1C9C" w:rsidRDefault="00EB1C9C">
            <w:r>
              <w:t>Issues</w:t>
            </w:r>
          </w:p>
        </w:tc>
      </w:tr>
      <w:tr w:rsidR="00EB1C9C" w14:paraId="6AC51BE0" w14:textId="77777777" w:rsidTr="00EB1C9C">
        <w:trPr>
          <w:trHeight w:val="474"/>
        </w:trPr>
        <w:tc>
          <w:tcPr>
            <w:tcW w:w="1642" w:type="pct"/>
          </w:tcPr>
          <w:p w14:paraId="7B37D04D" w14:textId="77777777" w:rsidR="00EB1C9C" w:rsidRDefault="00EB1C9C">
            <w:r>
              <w:t>1. Requirements, scope &amp; planning</w:t>
            </w:r>
          </w:p>
        </w:tc>
        <w:tc>
          <w:tcPr>
            <w:tcW w:w="1268" w:type="pct"/>
          </w:tcPr>
          <w:p w14:paraId="273F03B3" w14:textId="77777777" w:rsidR="00EB1C9C" w:rsidRDefault="00EB1C9C">
            <w:r>
              <w:t>100%</w:t>
            </w:r>
          </w:p>
        </w:tc>
        <w:tc>
          <w:tcPr>
            <w:tcW w:w="2090" w:type="pct"/>
          </w:tcPr>
          <w:p w14:paraId="377DA8E5" w14:textId="77777777" w:rsidR="00EB1C9C" w:rsidRDefault="00EB1C9C">
            <w:r>
              <w:t>Complete at estimate. M1 passed; design document approved 09/30.</w:t>
            </w:r>
          </w:p>
        </w:tc>
      </w:tr>
      <w:tr w:rsidR="00EB1C9C" w14:paraId="35FDA51A" w14:textId="77777777" w:rsidTr="00EB1C9C">
        <w:trPr>
          <w:trHeight w:val="474"/>
        </w:trPr>
        <w:tc>
          <w:tcPr>
            <w:tcW w:w="1642" w:type="pct"/>
          </w:tcPr>
          <w:p w14:paraId="26CB538B" w14:textId="77777777" w:rsidR="00EB1C9C" w:rsidRDefault="00EB1C9C">
            <w:r>
              <w:t>2. Domain model &amp; SQLite database</w:t>
            </w:r>
          </w:p>
        </w:tc>
        <w:tc>
          <w:tcPr>
            <w:tcW w:w="1268" w:type="pct"/>
          </w:tcPr>
          <w:p w14:paraId="6150B603" w14:textId="77777777" w:rsidR="00EB1C9C" w:rsidRDefault="00EB1C9C">
            <w:r>
              <w:t>100%</w:t>
            </w:r>
          </w:p>
        </w:tc>
        <w:tc>
          <w:tcPr>
            <w:tcW w:w="2090" w:type="pct"/>
          </w:tcPr>
          <w:p w14:paraId="70638BF8" w14:textId="77777777" w:rsidR="00EB1C9C" w:rsidRDefault="00EB1C9C">
            <w:r>
              <w:t>Complete at estimate. Migration and seed script build the database from empty.</w:t>
            </w:r>
          </w:p>
        </w:tc>
      </w:tr>
      <w:tr w:rsidR="00EB1C9C" w14:paraId="43264D49" w14:textId="77777777" w:rsidTr="00EB1C9C">
        <w:trPr>
          <w:trHeight w:val="474"/>
        </w:trPr>
        <w:tc>
          <w:tcPr>
            <w:tcW w:w="1642" w:type="pct"/>
          </w:tcPr>
          <w:p w14:paraId="5EB3A199" w14:textId="77777777" w:rsidR="00EB1C9C" w:rsidRDefault="00EB1C9C">
            <w:r>
              <w:t>3. Flask API &amp; service layer</w:t>
            </w:r>
          </w:p>
        </w:tc>
        <w:tc>
          <w:tcPr>
            <w:tcW w:w="1268" w:type="pct"/>
          </w:tcPr>
          <w:p w14:paraId="2C4B4B8A" w14:textId="77777777" w:rsidR="00EB1C9C" w:rsidRDefault="00EB1C9C">
            <w:r>
              <w:t>25%</w:t>
            </w:r>
          </w:p>
        </w:tc>
        <w:tc>
          <w:tcPr>
            <w:tcW w:w="2090" w:type="pct"/>
          </w:tcPr>
          <w:p w14:paraId="5F9DC89E" w14:textId="77777777" w:rsidR="00EB1C9C" w:rsidRDefault="00EB1C9C">
            <w:r>
              <w:t>Update and delete endpoints not written.</w:t>
            </w:r>
          </w:p>
        </w:tc>
      </w:tr>
      <w:tr w:rsidR="00EB1C9C" w14:paraId="6F93C58A" w14:textId="77777777" w:rsidTr="00EB1C9C">
        <w:trPr>
          <w:trHeight w:val="474"/>
        </w:trPr>
        <w:tc>
          <w:tcPr>
            <w:tcW w:w="1642" w:type="pct"/>
          </w:tcPr>
          <w:p w14:paraId="2F6FB4F9" w14:textId="77777777" w:rsidR="00EB1C9C" w:rsidRDefault="00EB1C9C">
            <w:r>
              <w:t>4. NiceGUI user interface</w:t>
            </w:r>
          </w:p>
        </w:tc>
        <w:tc>
          <w:tcPr>
            <w:tcW w:w="1268" w:type="pct"/>
          </w:tcPr>
          <w:p w14:paraId="6B7E8AEC" w14:textId="77777777" w:rsidR="00EB1C9C" w:rsidRDefault="00EB1C9C">
            <w:r>
              <w:t>35%</w:t>
            </w:r>
          </w:p>
        </w:tc>
        <w:tc>
          <w:tcPr>
            <w:tcW w:w="2090" w:type="pct"/>
          </w:tcPr>
          <w:p w14:paraId="70A47119" w14:textId="77777777" w:rsidR="00EB1C9C" w:rsidRDefault="00EB1C9C">
            <w:r>
              <w:t>Editor still read-only.</w:t>
            </w:r>
          </w:p>
        </w:tc>
      </w:tr>
      <w:tr w:rsidR="00EB1C9C" w14:paraId="51D6782E" w14:textId="77777777" w:rsidTr="00EB1C9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tcW w:w="1642" w:type="pct"/>
          </w:tcPr>
          <w:p w14:paraId="130E29E9" w14:textId="77777777" w:rsidR="00EB1C9C" w:rsidRDefault="00EB1C9C"/>
        </w:tc>
        <w:tc>
          <w:tcPr>
            <w:tcW w:w="1268" w:type="pct"/>
          </w:tcPr>
          <w:p w14:paraId="216A7CFA" w14:textId="77777777" w:rsidR="00EB1C9C" w:rsidRDefault="00EB1C9C"/>
        </w:tc>
        <w:tc>
          <w:tcPr>
            <w:tcW w:w="2090" w:type="pct"/>
          </w:tcPr>
          <w:p w14:paraId="0D49588B" w14:textId="77777777" w:rsidR="00EB1C9C" w:rsidRDefault="00EB1C9C"/>
        </w:tc>
      </w:tr>
    </w:tbl>
    <w:p w14:paraId="2BCD5295" w14:textId="77777777" w:rsidR="002E0C9A" w:rsidRDefault="00043BC6">
      <w:pPr>
        <w:pStyle w:val="Heading1"/>
      </w:pPr>
      <w:r>
        <w:t>Status Summary</w:t>
      </w: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12" w:space="0" w:color="000000" w:themeColor="text1"/>
          <w:right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tatus summary"/>
      </w:tblPr>
      <w:tblGrid>
        <w:gridCol w:w="8540"/>
      </w:tblGrid>
      <w:tr w:rsidR="002E0C9A" w14:paraId="719E1C40" w14:textId="77777777">
        <w:trPr>
          <w:cantSplit/>
        </w:trPr>
        <w:tc>
          <w:tcPr>
            <w:tcW w:w="8640" w:type="dxa"/>
          </w:tcPr>
          <w:p w14:paraId="5292AE60" w14:textId="77777777" w:rsidR="002E0C9A" w:rsidRDefault="00043BC6">
            <w:pPr>
              <w:pStyle w:val="TableText"/>
            </w:pPr>
            <w:r>
              <w:t>The API write path is open — a tag can be created through the service layer, committed, and read back — but update and delete endpoints are not written. In the interface, the Tag Browser filters now call the API instead of filtering a local list, so the status-tile counts reflect what the database returns.</w:t>
            </w:r>
          </w:p>
          <w:p w14:paraId="6038799B" w14:textId="1B062F01" w:rsidR="002E0C9A" w:rsidRDefault="00043BC6">
            <w:pPr>
              <w:pStyle w:val="TableText"/>
            </w:pPr>
            <w:r>
              <w:t>Hours this week: 7.50. Cumulative: 31.50 of 100.00. Remaining: 68.50. The pace was cut from 12.00 to 7.50 hours this week to bring the project back inside the 100-hour budget, as flagged in weeks 1 and 2. The remaining 68.50 hours over 9 weeks require 7.</w:t>
            </w:r>
            <w:r w:rsidR="00C70436">
              <w:t>5</w:t>
            </w:r>
            <w:r>
              <w:t xml:space="preserve"> per week.</w:t>
            </w:r>
          </w:p>
        </w:tc>
      </w:tr>
    </w:tbl>
    <w:p w14:paraId="59AEC77F" w14:textId="77777777" w:rsidR="002E0C9A" w:rsidRDefault="002E0C9A"/>
    <w:p w14:paraId="212843E8" w14:textId="77777777" w:rsidR="00EB1C9C" w:rsidRDefault="00EB1C9C" w:rsidP="00EB1C9C">
      <w:pPr>
        <w:pStyle w:val="Heading1"/>
      </w:pPr>
      <w:r>
        <w:lastRenderedPageBreak/>
        <w:t>Risks Identified / Plan to Mitigate</w:t>
      </w: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12" w:space="0" w:color="000000" w:themeColor="text1"/>
          <w:right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tatus summary"/>
      </w:tblPr>
      <w:tblGrid>
        <w:gridCol w:w="8540"/>
      </w:tblGrid>
      <w:tr w:rsidR="00EB1C9C" w14:paraId="26BD29D3" w14:textId="77777777" w:rsidTr="00532603">
        <w:trPr>
          <w:cantSplit/>
        </w:trPr>
        <w:tc>
          <w:tcPr>
            <w:tcW w:w="8640" w:type="dxa"/>
          </w:tcPr>
          <w:p w14:paraId="20C1DCEC" w14:textId="1D06D28A" w:rsidR="00EB1C9C" w:rsidRDefault="00EB1C9C" w:rsidP="00532603">
            <w:pPr>
              <w:pStyle w:val="TableText"/>
            </w:pPr>
            <w:r>
              <w:t xml:space="preserve">Scope expansion — primary risk, unchanged. Nothing was added to the schedule this week. </w:t>
            </w:r>
          </w:p>
          <w:p w14:paraId="484501B5" w14:textId="29C7B1FB" w:rsidR="00EB1C9C" w:rsidRDefault="00EB1C9C" w:rsidP="00532603">
            <w:pPr>
              <w:pStyle w:val="TableText"/>
            </w:pPr>
            <w:r>
              <w:t>Schedule and budget — closed. The pace was cut from 12.00 to 7.50 hours per week from this week, and the project now tracks to finish inside 100 hours.</w:t>
            </w:r>
          </w:p>
          <w:p w14:paraId="1A5F4A88" w14:textId="584FB7C1" w:rsidR="00EB1C9C" w:rsidRDefault="00EB1C9C" w:rsidP="00532603">
            <w:pPr>
              <w:pStyle w:val="TableText"/>
            </w:pPr>
            <w:r>
              <w:t>Validation drift — open, and now under test</w:t>
            </w:r>
            <w:r w:rsidR="00C70436">
              <w:t>ing</w:t>
            </w:r>
            <w:r>
              <w:t xml:space="preserve">. </w:t>
            </w:r>
          </w:p>
          <w:p w14:paraId="54BB0BB6" w14:textId="05495231" w:rsidR="00EB1C9C" w:rsidRDefault="00EB1C9C" w:rsidP="00532603">
            <w:pPr>
              <w:pStyle w:val="TableText"/>
            </w:pPr>
          </w:p>
        </w:tc>
      </w:tr>
    </w:tbl>
    <w:p w14:paraId="41FA3BEC" w14:textId="77777777" w:rsidR="00EB1C9C" w:rsidRDefault="00EB1C9C" w:rsidP="00EB1C9C"/>
    <w:p w14:paraId="37D9B662" w14:textId="77777777" w:rsidR="00F87067" w:rsidRDefault="00F8706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3636ABCA" w14:textId="77777777" w:rsidR="00F87067" w:rsidRPr="00F87067" w:rsidRDefault="00F87067" w:rsidP="00F87067">
      <w:pPr>
        <w:pStyle w:val="Heading1"/>
        <w:ind w:hanging="2365"/>
      </w:pPr>
      <w:r>
        <w:lastRenderedPageBreak/>
        <w:t>Weekly Timesheet</w:t>
      </w:r>
    </w:p>
    <w:tbl>
      <w:tblPr>
        <w:tblW w:w="10241" w:type="dxa"/>
        <w:tblInd w:w="-2165" w:type="dxa"/>
        <w:tblLook w:val="04A0" w:firstRow="1" w:lastRow="0" w:firstColumn="1" w:lastColumn="0" w:noHBand="0" w:noVBand="1"/>
      </w:tblPr>
      <w:tblGrid>
        <w:gridCol w:w="3510"/>
        <w:gridCol w:w="630"/>
        <w:gridCol w:w="590"/>
        <w:gridCol w:w="554"/>
        <w:gridCol w:w="528"/>
        <w:gridCol w:w="528"/>
        <w:gridCol w:w="528"/>
        <w:gridCol w:w="528"/>
        <w:gridCol w:w="825"/>
        <w:gridCol w:w="1066"/>
        <w:gridCol w:w="995"/>
      </w:tblGrid>
      <w:tr w:rsidR="0096486D" w:rsidRPr="00F87067" w14:paraId="1F62445B" w14:textId="77777777" w:rsidTr="0096486D">
        <w:trPr>
          <w:trHeight w:val="225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E2EFDA"/>
            <w:noWrap/>
            <w:vAlign w:val="bottom"/>
            <w:hideMark/>
          </w:tcPr>
          <w:p w14:paraId="6A692438" w14:textId="77777777" w:rsidR="00F87067" w:rsidRPr="00F87067" w:rsidRDefault="00F87067" w:rsidP="00F87067">
            <w:pPr>
              <w:spacing w:after="0" w:line="240" w:lineRule="auto"/>
              <w:ind w:firstLine="72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Activity</w:t>
            </w:r>
          </w:p>
        </w:tc>
        <w:tc>
          <w:tcPr>
            <w:tcW w:w="471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CFCD6"/>
            <w:noWrap/>
            <w:vAlign w:val="bottom"/>
            <w:hideMark/>
          </w:tcPr>
          <w:p w14:paraId="5E9F6F41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Actual Hours Worked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DEBF7"/>
            <w:noWrap/>
            <w:vAlign w:val="bottom"/>
            <w:hideMark/>
          </w:tcPr>
          <w:p w14:paraId="257BF492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Estimated</w:t>
            </w:r>
          </w:p>
        </w:tc>
      </w:tr>
      <w:tr w:rsidR="00F87067" w:rsidRPr="00F87067" w14:paraId="2A88F913" w14:textId="77777777" w:rsidTr="0096486D">
        <w:trPr>
          <w:trHeight w:val="225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51D32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B9DBB3D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Mon</w:t>
            </w:r>
          </w:p>
        </w:tc>
        <w:tc>
          <w:tcPr>
            <w:tcW w:w="5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D24F636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Tues</w:t>
            </w:r>
          </w:p>
        </w:tc>
        <w:tc>
          <w:tcPr>
            <w:tcW w:w="5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E067AC5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Wed</w:t>
            </w:r>
          </w:p>
        </w:tc>
        <w:tc>
          <w:tcPr>
            <w:tcW w:w="52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9A08281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Thu</w:t>
            </w:r>
          </w:p>
        </w:tc>
        <w:tc>
          <w:tcPr>
            <w:tcW w:w="52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DBB456A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Fri</w:t>
            </w:r>
          </w:p>
        </w:tc>
        <w:tc>
          <w:tcPr>
            <w:tcW w:w="52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462AFF9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Sat</w:t>
            </w:r>
          </w:p>
        </w:tc>
        <w:tc>
          <w:tcPr>
            <w:tcW w:w="52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905D3B3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Sun</w:t>
            </w:r>
          </w:p>
        </w:tc>
        <w:tc>
          <w:tcPr>
            <w:tcW w:w="8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F97579D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C08F6DA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Hours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EF2FAB6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Date</w:t>
            </w:r>
          </w:p>
        </w:tc>
      </w:tr>
      <w:tr w:rsidR="0096486D" w:rsidRPr="00F87067" w14:paraId="150648CB" w14:textId="77777777" w:rsidTr="0096486D">
        <w:trPr>
          <w:trHeight w:val="225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82963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E8B2DA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2220A6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4B56C6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4CB4EF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C607D9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27CD33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F7EE4E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7DD277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5001EE9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Remaining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0AE97E8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Complete</w:t>
            </w:r>
          </w:p>
        </w:tc>
      </w:tr>
      <w:tr w:rsidR="0096486D" w:rsidRPr="00F87067" w14:paraId="718D1046" w14:textId="77777777" w:rsidTr="0096486D">
        <w:trPr>
          <w:trHeight w:val="55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2D235F5A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 Requirements, scope &amp; planning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DBDBC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4BE6C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A0901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8480C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0E8A7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9FE8B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71D53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FCC940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17CC1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BF684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t>10/04/26</w:t>
            </w:r>
          </w:p>
        </w:tc>
      </w:tr>
      <w:tr w:rsidR="0096486D" w:rsidRPr="00F87067" w14:paraId="1D2169DA" w14:textId="77777777" w:rsidTr="0096486D">
        <w:trPr>
          <w:trHeight w:val="55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4BB643F7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2. Domain model &amp; SQLite database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A425C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07EEA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1B965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1F7C3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AC3CA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5EEF5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CE6ED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D3D53C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3.00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82F0C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1A770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10/04/26</w:t>
            </w:r>
          </w:p>
        </w:tc>
      </w:tr>
      <w:tr w:rsidR="0096486D" w:rsidRPr="00F87067" w14:paraId="5521DCDD" w14:textId="77777777" w:rsidTr="0096486D">
        <w:trPr>
          <w:trHeight w:val="55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25E694D5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3. Flask API &amp; service layer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8718B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8A3E3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3EC65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0A99F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804D1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D876A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0BDE8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0.50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02434D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1.50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CA887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13.50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A2ECA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10/25/26</w:t>
            </w:r>
          </w:p>
        </w:tc>
      </w:tr>
      <w:tr w:rsidR="0096486D" w:rsidRPr="00F87067" w14:paraId="6116E042" w14:textId="77777777" w:rsidTr="0096486D">
        <w:trPr>
          <w:trHeight w:val="55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0F22F031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4. NiceGUI user interface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53C7A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DE266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320DE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0DF3B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0BA91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2283C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E84A7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03C213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930B6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13.00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E9FD8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11/08/26</w:t>
            </w:r>
          </w:p>
        </w:tc>
      </w:tr>
      <w:tr w:rsidR="0096486D" w:rsidRPr="00F87067" w14:paraId="59A37059" w14:textId="77777777" w:rsidTr="0096486D">
        <w:trPr>
          <w:trHeight w:val="55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45A6260F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5. Validation &amp; CSV import/export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EDE60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5C2F1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48EFD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E47EA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9CB34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52A5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06C17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3F9AA1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BD818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16.00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E071C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11/15/26</w:t>
            </w:r>
          </w:p>
        </w:tc>
      </w:tr>
      <w:tr w:rsidR="0096486D" w:rsidRPr="00F87067" w14:paraId="1BCA5919" w14:textId="77777777" w:rsidTr="0096486D">
        <w:trPr>
          <w:trHeight w:val="55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6E19E27E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6. Testing, integration &amp; defects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2E5A5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0DE1B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592B0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964D1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A1F0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A18E6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A2FE8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7CB6F6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3F9D8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14.00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4C4B0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11/29/26</w:t>
            </w:r>
          </w:p>
        </w:tc>
      </w:tr>
      <w:tr w:rsidR="0096486D" w:rsidRPr="00F87067" w14:paraId="4093DA8A" w14:textId="77777777" w:rsidTr="0096486D">
        <w:trPr>
          <w:trHeight w:val="55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3CC8E0A9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7. Deployment, docs &amp; walkthrough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F7F4D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36086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ACD52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3A385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51243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A7239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E567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A195B17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83D72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12.00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A322D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12/06/26</w:t>
            </w:r>
          </w:p>
        </w:tc>
      </w:tr>
      <w:tr w:rsidR="0096486D" w:rsidRPr="00F87067" w14:paraId="6E0ED9F4" w14:textId="77777777" w:rsidTr="0096486D">
        <w:trPr>
          <w:trHeight w:val="55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0333B315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9E306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75871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8A9D1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76455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0ED91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6A19A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2672F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64D78E5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3EEF1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24FDF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96486D" w:rsidRPr="00F87067" w14:paraId="0AF29CE7" w14:textId="77777777" w:rsidTr="0096486D">
        <w:trPr>
          <w:trHeight w:val="55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4ACC4B78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80EBE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A41D4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C1B55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18A5C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5B647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E86E1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92B58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F0C55B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00D99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682BF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96486D" w:rsidRPr="00F87067" w14:paraId="2D75F732" w14:textId="77777777" w:rsidTr="0096486D">
        <w:trPr>
          <w:trHeight w:val="55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1879F049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3D3FF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8AF4F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A4316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C9796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FFAE1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87C15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CF9F0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3D2A86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55BAE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AE592" w14:textId="77777777" w:rsidR="00F87067" w:rsidRPr="00F87067" w:rsidRDefault="00F87067" w:rsidP="00F870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87067" w:rsidRPr="00F87067" w14:paraId="2EF35DF5" w14:textId="77777777" w:rsidTr="0096486D">
        <w:trPr>
          <w:trHeight w:val="22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2198F509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Totals: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3FD12C5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EC5C165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3991184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241B5EB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DECBE5A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E4F7590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95DDA52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1.50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08D60CA" w14:textId="77777777" w:rsidR="00F87067" w:rsidRPr="00F87067" w:rsidRDefault="00F87067" w:rsidP="00F8706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7.50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2AC71FE4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341F46FE" w14:textId="77777777" w:rsidR="00F87067" w:rsidRPr="00F87067" w:rsidRDefault="00F87067" w:rsidP="00F87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870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</w:tbl>
    <w:p w14:paraId="4968581F" w14:textId="77777777" w:rsidR="00EB1C9C" w:rsidRDefault="00EB1C9C" w:rsidP="00F87067">
      <w:pPr>
        <w:ind w:left="-2340"/>
      </w:pPr>
    </w:p>
    <w:sectPr w:rsidR="00EB1C9C" w:rsidSect="00F87067">
      <w:headerReference w:type="default" r:id="rId9"/>
      <w:footerReference w:type="default" r:id="rId10"/>
      <w:footerReference w:type="first" r:id="rId11"/>
      <w:pgSz w:w="12240" w:h="15840" w:code="1"/>
      <w:pgMar w:top="1080" w:right="720" w:bottom="2880" w:left="2970" w:header="108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0C009" w14:textId="77777777" w:rsidR="0061508D" w:rsidRDefault="0061508D">
      <w:pPr>
        <w:spacing w:after="0" w:line="240" w:lineRule="auto"/>
      </w:pPr>
      <w:r>
        <w:separator/>
      </w:r>
    </w:p>
    <w:p w14:paraId="7573CB2B" w14:textId="77777777" w:rsidR="0061508D" w:rsidRDefault="0061508D"/>
  </w:endnote>
  <w:endnote w:type="continuationSeparator" w:id="0">
    <w:p w14:paraId="7DA3A235" w14:textId="77777777" w:rsidR="0061508D" w:rsidRDefault="0061508D">
      <w:pPr>
        <w:spacing w:after="0" w:line="240" w:lineRule="auto"/>
      </w:pPr>
      <w:r>
        <w:continuationSeparator/>
      </w:r>
    </w:p>
    <w:p w14:paraId="0992BF06" w14:textId="77777777" w:rsidR="0061508D" w:rsidRDefault="006150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10" w:type="pct"/>
      <w:tblInd w:w="-2376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Design Table"/>
    </w:tblPr>
    <w:tblGrid>
      <w:gridCol w:w="10961"/>
    </w:tblGrid>
    <w:tr w:rsidR="002E0C9A" w14:paraId="2F8C5DE0" w14:textId="77777777">
      <w:trPr>
        <w:trHeight w:hRule="exact" w:val="86"/>
      </w:trPr>
      <w:tc>
        <w:tcPr>
          <w:tcW w:w="10800" w:type="dxa"/>
          <w:shd w:val="clear" w:color="auto" w:fill="000000" w:themeFill="text1"/>
        </w:tcPr>
        <w:p w14:paraId="14C6F407" w14:textId="77777777" w:rsidR="002E0C9A" w:rsidRDefault="002E0C9A">
          <w:pPr>
            <w:pStyle w:val="Footer"/>
            <w:rPr>
              <w:sz w:val="10"/>
              <w:szCs w:val="10"/>
            </w:rPr>
          </w:pPr>
        </w:p>
      </w:tc>
    </w:tr>
  </w:tbl>
  <w:p w14:paraId="36FA3018" w14:textId="77777777" w:rsidR="002E0C9A" w:rsidRDefault="002E0C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32" w:type="pct"/>
      <w:tblInd w:w="-2376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act Information"/>
    </w:tblPr>
    <w:tblGrid>
      <w:gridCol w:w="10999"/>
    </w:tblGrid>
    <w:tr w:rsidR="00EB1C9C" w14:paraId="319DA422" w14:textId="77777777" w:rsidTr="00EB1C9C">
      <w:tc>
        <w:tcPr>
          <w:tcW w:w="10836" w:type="dxa"/>
        </w:tcPr>
        <w:p w14:paraId="0FBC6713" w14:textId="77777777" w:rsidR="00EB1C9C" w:rsidRDefault="00EB1C9C">
          <w:pPr>
            <w:pStyle w:val="Organization"/>
          </w:pPr>
          <w:r>
            <w:t>SDEV-435 Applied Software Practice I</w:t>
          </w:r>
        </w:p>
        <w:tbl>
          <w:tblPr>
            <w:tblW w:w="5000" w:type="pct"/>
            <w:tblLayout w:type="fixed"/>
            <w:tblCellMar>
              <w:left w:w="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3702"/>
            <w:gridCol w:w="3643"/>
            <w:gridCol w:w="3654"/>
          </w:tblGrid>
          <w:tr w:rsidR="00EB1C9C" w14:paraId="57CC891F" w14:textId="77777777" w:rsidTr="00EB1C9C">
            <w:trPr>
              <w:trHeight w:hRule="exact" w:val="144"/>
            </w:trPr>
            <w:tc>
              <w:tcPr>
                <w:tcW w:w="1683" w:type="pct"/>
              </w:tcPr>
              <w:p w14:paraId="49CAFD86" w14:textId="77777777" w:rsidR="00EB1C9C" w:rsidRDefault="00EB1C9C"/>
            </w:tc>
            <w:tc>
              <w:tcPr>
                <w:tcW w:w="1656" w:type="pct"/>
              </w:tcPr>
              <w:p w14:paraId="0B6CCB4F" w14:textId="77777777" w:rsidR="00EB1C9C" w:rsidRDefault="00EB1C9C"/>
            </w:tc>
            <w:tc>
              <w:tcPr>
                <w:tcW w:w="1661" w:type="pct"/>
              </w:tcPr>
              <w:p w14:paraId="67C05011" w14:textId="77777777" w:rsidR="00EB1C9C" w:rsidRDefault="00EB1C9C"/>
            </w:tc>
          </w:tr>
        </w:tbl>
        <w:p w14:paraId="5CB54825" w14:textId="77777777" w:rsidR="00EB1C9C" w:rsidRDefault="00EB1C9C">
          <w:pPr>
            <w:pStyle w:val="Footer"/>
          </w:pPr>
        </w:p>
      </w:tc>
    </w:tr>
    <w:tr w:rsidR="00EB1C9C" w14:paraId="4E72CB0F" w14:textId="77777777" w:rsidTr="00EB1C9C">
      <w:trPr>
        <w:trHeight w:hRule="exact" w:val="86"/>
      </w:trPr>
      <w:tc>
        <w:tcPr>
          <w:tcW w:w="10836" w:type="dxa"/>
          <w:shd w:val="clear" w:color="auto" w:fill="000000" w:themeFill="text1"/>
        </w:tcPr>
        <w:p w14:paraId="07AE8D63" w14:textId="77777777" w:rsidR="00EB1C9C" w:rsidRDefault="00EB1C9C">
          <w:pPr>
            <w:pStyle w:val="Footer"/>
            <w:rPr>
              <w:sz w:val="10"/>
              <w:szCs w:val="10"/>
            </w:rPr>
          </w:pPr>
        </w:p>
      </w:tc>
    </w:tr>
  </w:tbl>
  <w:p w14:paraId="24E4CBDA" w14:textId="77777777" w:rsidR="002E0C9A" w:rsidRDefault="002E0C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05FD6" w14:textId="77777777" w:rsidR="0061508D" w:rsidRDefault="0061508D">
      <w:pPr>
        <w:spacing w:after="0" w:line="240" w:lineRule="auto"/>
      </w:pPr>
      <w:r>
        <w:separator/>
      </w:r>
    </w:p>
    <w:p w14:paraId="4879558E" w14:textId="77777777" w:rsidR="0061508D" w:rsidRDefault="0061508D"/>
  </w:footnote>
  <w:footnote w:type="continuationSeparator" w:id="0">
    <w:p w14:paraId="6E1D3961" w14:textId="77777777" w:rsidR="0061508D" w:rsidRDefault="0061508D">
      <w:pPr>
        <w:spacing w:after="0" w:line="240" w:lineRule="auto"/>
      </w:pPr>
      <w:r>
        <w:continuationSeparator/>
      </w:r>
    </w:p>
    <w:p w14:paraId="722F28DC" w14:textId="77777777" w:rsidR="0061508D" w:rsidRDefault="006150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10" w:type="pct"/>
      <w:tblInd w:w="-2376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119"/>
      <w:gridCol w:w="292"/>
      <w:gridCol w:w="5627"/>
      <w:gridCol w:w="2923"/>
    </w:tblGrid>
    <w:tr w:rsidR="002E0C9A" w14:paraId="35D4D482" w14:textId="77777777">
      <w:trPr>
        <w:trHeight w:hRule="exact" w:val="720"/>
      </w:trPr>
      <w:tc>
        <w:tcPr>
          <w:tcW w:w="2088" w:type="dxa"/>
          <w:vAlign w:val="bottom"/>
        </w:tcPr>
        <w:p w14:paraId="6BF15312" w14:textId="77777777" w:rsidR="002E0C9A" w:rsidRDefault="00043BC6">
          <w:pPr>
            <w:pStyle w:val="Date"/>
          </w:pPr>
          <w:r>
            <w:t>10.04.26</w:t>
          </w:r>
        </w:p>
      </w:tc>
      <w:tc>
        <w:tcPr>
          <w:tcW w:w="288" w:type="dxa"/>
          <w:vAlign w:val="bottom"/>
        </w:tcPr>
        <w:p w14:paraId="240CC177" w14:textId="77777777" w:rsidR="002E0C9A" w:rsidRDefault="002E0C9A"/>
      </w:tc>
      <w:tc>
        <w:tcPr>
          <w:tcW w:w="5544" w:type="dxa"/>
          <w:vAlign w:val="bottom"/>
        </w:tcPr>
        <w:p w14:paraId="1866C9AD" w14:textId="77777777" w:rsidR="002E0C9A" w:rsidRDefault="00000000">
          <w:pPr>
            <w:pStyle w:val="Title"/>
          </w:pPr>
          <w:sdt>
            <w:sdtPr>
              <w:alias w:val="Title"/>
              <w:tag w:val=""/>
              <w:id w:val="20674638"/>
              <w:placeholder>
                <w:docPart w:val="69E45398CC8D46C490E57FFB9298417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43BC6">
                <w:t>Project Status Report</w:t>
              </w:r>
            </w:sdtContent>
          </w:sdt>
        </w:p>
      </w:tc>
      <w:tc>
        <w:tcPr>
          <w:tcW w:w="2880" w:type="dxa"/>
          <w:vAlign w:val="bottom"/>
        </w:tcPr>
        <w:p w14:paraId="3A53A45A" w14:textId="77777777" w:rsidR="002E0C9A" w:rsidRDefault="00043BC6">
          <w:pPr>
            <w:pStyle w:val="Page"/>
          </w:pPr>
          <w:r>
            <w:t>Pg.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 w:rsidR="0096486D">
            <w:t>02</w:t>
          </w:r>
          <w:r>
            <w:fldChar w:fldCharType="end"/>
          </w:r>
        </w:p>
      </w:tc>
    </w:tr>
    <w:tr w:rsidR="002E0C9A" w14:paraId="1C62DB58" w14:textId="77777777">
      <w:trPr>
        <w:trHeight w:hRule="exact" w:val="86"/>
      </w:trPr>
      <w:tc>
        <w:tcPr>
          <w:tcW w:w="2088" w:type="dxa"/>
          <w:shd w:val="clear" w:color="auto" w:fill="000000" w:themeFill="text1"/>
        </w:tcPr>
        <w:p w14:paraId="40E94177" w14:textId="77777777" w:rsidR="002E0C9A" w:rsidRDefault="002E0C9A">
          <w:pPr>
            <w:rPr>
              <w:sz w:val="10"/>
            </w:rPr>
          </w:pPr>
        </w:p>
      </w:tc>
      <w:tc>
        <w:tcPr>
          <w:tcW w:w="288" w:type="dxa"/>
        </w:tcPr>
        <w:p w14:paraId="4F813B96" w14:textId="77777777" w:rsidR="002E0C9A" w:rsidRDefault="002E0C9A">
          <w:pPr>
            <w:rPr>
              <w:sz w:val="10"/>
            </w:rPr>
          </w:pPr>
        </w:p>
      </w:tc>
      <w:tc>
        <w:tcPr>
          <w:tcW w:w="5544" w:type="dxa"/>
          <w:shd w:val="clear" w:color="auto" w:fill="000000" w:themeFill="text1"/>
        </w:tcPr>
        <w:p w14:paraId="2BD7BCAA" w14:textId="77777777" w:rsidR="002E0C9A" w:rsidRDefault="002E0C9A">
          <w:pPr>
            <w:rPr>
              <w:sz w:val="10"/>
            </w:rPr>
          </w:pPr>
        </w:p>
      </w:tc>
      <w:tc>
        <w:tcPr>
          <w:tcW w:w="2880" w:type="dxa"/>
          <w:shd w:val="clear" w:color="auto" w:fill="000000" w:themeFill="text1"/>
        </w:tcPr>
        <w:p w14:paraId="0E6D9110" w14:textId="77777777" w:rsidR="002E0C9A" w:rsidRDefault="002E0C9A">
          <w:pPr>
            <w:rPr>
              <w:sz w:val="10"/>
            </w:rPr>
          </w:pPr>
        </w:p>
      </w:tc>
    </w:tr>
  </w:tbl>
  <w:p w14:paraId="17859238" w14:textId="77777777" w:rsidR="002E0C9A" w:rsidRDefault="002E0C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A19"/>
    <w:rsid w:val="00043BC6"/>
    <w:rsid w:val="000E5A02"/>
    <w:rsid w:val="002E0C9A"/>
    <w:rsid w:val="0061508D"/>
    <w:rsid w:val="00691A19"/>
    <w:rsid w:val="006D4272"/>
    <w:rsid w:val="0096486D"/>
    <w:rsid w:val="00A22BD7"/>
    <w:rsid w:val="00C70436"/>
    <w:rsid w:val="00D957F7"/>
    <w:rsid w:val="00E23773"/>
    <w:rsid w:val="00EB1C9C"/>
    <w:rsid w:val="00F8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54115"/>
  <w15:docId w15:val="{401E7451-9902-40CD-A052-0333E77A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lang w:val="en-GB" w:eastAsia="en-US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ind w:left="115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qFormat/>
    <w:pPr>
      <w:spacing w:after="40" w:line="240" w:lineRule="auto"/>
    </w:pPr>
    <w:rPr>
      <w:rFonts w:asciiTheme="majorHAnsi" w:hAnsiTheme="majorHAnsi" w:cstheme="majorHAnsi"/>
      <w:color w:val="000000" w:themeColor="text1"/>
      <w:sz w:val="36"/>
      <w:szCs w:val="42"/>
    </w:rPr>
  </w:style>
  <w:style w:type="character" w:customStyle="1" w:styleId="DateChar">
    <w:name w:val="Date Char"/>
    <w:basedOn w:val="DefaultParagraphFont"/>
    <w:link w:val="Date"/>
    <w:uiPriority w:val="99"/>
    <w:rPr>
      <w:rFonts w:asciiTheme="majorHAnsi" w:hAnsiTheme="majorHAnsi" w:cstheme="majorHAnsi"/>
      <w:color w:val="000000" w:themeColor="text1"/>
      <w:sz w:val="36"/>
      <w:szCs w:val="42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29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  <w:lang w:val="en-US"/>
    </w:rPr>
  </w:style>
  <w:style w:type="paragraph" w:customStyle="1" w:styleId="FormHeading">
    <w:name w:val="Form Heading"/>
    <w:basedOn w:val="Normal"/>
    <w:qFormat/>
    <w:pPr>
      <w:spacing w:before="320" w:after="0" w:line="240" w:lineRule="auto"/>
    </w:pPr>
    <w:rPr>
      <w:b/>
      <w:szCs w:val="26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  <w:szCs w:val="20"/>
      <w:lang w:val="en-US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left"/>
      </w:pPr>
      <w:rPr>
        <w:b/>
        <w:i w:val="0"/>
      </w:rPr>
      <w:tblPr/>
      <w:tcPr>
        <w:vAlign w:val="bottom"/>
      </w:tcPr>
    </w:tblStylePr>
    <w:tblStylePr w:type="lastRow">
      <w:rPr>
        <w:b w:val="0"/>
        <w:i w:val="0"/>
      </w:rPr>
      <w:tblPr/>
      <w:tcPr>
        <w:tcBorders>
          <w:top w:val="nil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pPr>
      <w:spacing w:after="40" w:line="240" w:lineRule="auto"/>
      <w:jc w:val="right"/>
    </w:pPr>
    <w:rPr>
      <w:noProof/>
      <w:color w:val="000000" w:themeColor="text1"/>
      <w:sz w:val="36"/>
      <w:szCs w:val="18"/>
    </w:rPr>
  </w:style>
  <w:style w:type="character" w:styleId="PageNumber">
    <w:name w:val="page number"/>
    <w:basedOn w:val="DefaultParagraphFont"/>
    <w:uiPriority w:val="99"/>
    <w:unhideWhenUsed/>
    <w:rPr>
      <w:b w:val="0"/>
      <w:color w:val="000000" w:themeColor="text1"/>
      <w:sz w:val="44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  <w:ind w:left="115" w:right="115"/>
    </w:pPr>
    <w:rPr>
      <w:b/>
      <w:color w:val="EF4623" w:themeColor="accent1"/>
      <w:sz w:val="44"/>
      <w:szCs w:val="42"/>
    </w:rPr>
  </w:style>
  <w:style w:type="character" w:customStyle="1" w:styleId="TitleChar">
    <w:name w:val="Title Char"/>
    <w:basedOn w:val="DefaultParagraphFont"/>
    <w:link w:val="Title"/>
    <w:uiPriority w:val="2"/>
    <w:rPr>
      <w:b/>
      <w:color w:val="EF4623" w:themeColor="accent1"/>
      <w:sz w:val="44"/>
      <w:szCs w:val="42"/>
      <w:lang w:val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FormText">
    <w:name w:val="Form Text"/>
    <w:basedOn w:val="Normal"/>
    <w:qFormat/>
    <w:pPr>
      <w:spacing w:after="0" w:line="264" w:lineRule="auto"/>
    </w:pPr>
    <w:rPr>
      <w:color w:val="EF4623" w:themeColor="accent1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val="en-US"/>
    </w:rPr>
  </w:style>
  <w:style w:type="paragraph" w:customStyle="1" w:styleId="TableText">
    <w:name w:val="Table Text"/>
    <w:basedOn w:val="Normal"/>
    <w:qFormat/>
    <w:pPr>
      <w:spacing w:before="120" w:after="120"/>
      <w:ind w:left="115" w:righ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1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ancont\AppData\Roaming\Microsoft\Templates\Project%20status%20report%20(Red%20and%20Black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00575EE5614A6E8EE4FFA1FEC97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B679F-6449-4C53-B67D-032010512BCD}"/>
      </w:docPartPr>
      <w:docPartBody>
        <w:p w:rsidR="00BF7128" w:rsidRDefault="00E269C2">
          <w:pPr>
            <w:pStyle w:val="6F00575EE5614A6E8EE4FFA1FEC97081"/>
          </w:pPr>
          <w:r>
            <w:t>Project Status Report</w:t>
          </w:r>
        </w:p>
      </w:docPartBody>
    </w:docPart>
    <w:docPart>
      <w:docPartPr>
        <w:name w:val="221CD2A3C3AD49A5B8002EF4EADD2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FC383-BF64-4236-B7DF-5059759D0689}"/>
      </w:docPartPr>
      <w:docPartBody>
        <w:p w:rsidR="00BF7128" w:rsidRDefault="00E269C2">
          <w:pPr>
            <w:pStyle w:val="221CD2A3C3AD49A5B8002EF4EADD20B7"/>
          </w:pPr>
          <w:r>
            <w:t>[Project Name]</w:t>
          </w:r>
        </w:p>
      </w:docPartBody>
    </w:docPart>
    <w:docPart>
      <w:docPartPr>
        <w:name w:val="69E45398CC8D46C490E57FFB92984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B2350-8545-4D6D-A758-76A3E933075D}"/>
      </w:docPartPr>
      <w:docPartBody>
        <w:p w:rsidR="00BF7128" w:rsidRDefault="00E269C2">
          <w:pPr>
            <w:pStyle w:val="69E45398CC8D46C490E57FFB92984175"/>
          </w:pPr>
          <w:r>
            <w:t>[Name]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DED"/>
    <w:rsid w:val="00354A00"/>
    <w:rsid w:val="0045348B"/>
    <w:rsid w:val="00526DED"/>
    <w:rsid w:val="00BF7128"/>
    <w:rsid w:val="00E23773"/>
    <w:rsid w:val="00E2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C49BD99B684486B09411EAC033FCB3">
    <w:name w:val="BFC49BD99B684486B09411EAC033FCB3"/>
  </w:style>
  <w:style w:type="paragraph" w:customStyle="1" w:styleId="6F00575EE5614A6E8EE4FFA1FEC97081">
    <w:name w:val="6F00575EE5614A6E8EE4FFA1FEC97081"/>
  </w:style>
  <w:style w:type="paragraph" w:customStyle="1" w:styleId="8D269FD69AC34A2DA63DE0FACD11C728">
    <w:name w:val="8D269FD69AC34A2DA63DE0FACD11C728"/>
  </w:style>
  <w:style w:type="paragraph" w:customStyle="1" w:styleId="221CD2A3C3AD49A5B8002EF4EADD20B7">
    <w:name w:val="221CD2A3C3AD49A5B8002EF4EADD20B7"/>
  </w:style>
  <w:style w:type="paragraph" w:customStyle="1" w:styleId="69E45398CC8D46C490E57FFB92984175">
    <w:name w:val="69E45398CC8D46C490E57FFB92984175"/>
  </w:style>
  <w:style w:type="paragraph" w:customStyle="1" w:styleId="48BC19B7697B4E64A7B85D25797E85E2">
    <w:name w:val="48BC19B7697B4E64A7B85D25797E85E2"/>
    <w:rsid w:val="00526D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FB67F1-3B22-4D13-8B1C-817FBCC4B9F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BE7476-2432-41B6-9B84-5218396799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(Red and Black).dotx</Template>
  <TotalTime>3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Status Report</vt:lpstr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creator>JRancont</dc:creator>
  <cp:keywords/>
  <cp:lastModifiedBy>Chris Lynch</cp:lastModifiedBy>
  <cp:revision>3</cp:revision>
  <dcterms:created xsi:type="dcterms:W3CDTF">2014-11-14T16:46:00Z</dcterms:created>
  <dcterms:modified xsi:type="dcterms:W3CDTF">2026-10-06T15:15:00Z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TC027909689991</vt:lpwstr>
  </property>
</Properties>
</file>